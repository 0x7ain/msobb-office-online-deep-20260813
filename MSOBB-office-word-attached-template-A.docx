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MSOBBRemoteStyle"/>
      </w:pPr>
      <w:r>
        <w:t>MSOBB ATTACHED TEMPLATE CLEAN 20260814 Q7N4K2</w:t>
      </w:r>
    </w:p>
    <w:p>
      <w:r>
        <w:t>MSOBB BASELINE PLAIN 20260814 K2N4Q7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25B4" w:rsidRDefault="00BA25B4">
      <w:pPr>
        <w:spacing w:after="0" w:line="240" w:lineRule="auto"/>
      </w:pPr>
      <w:r>
        <w:separator/>
      </w:r>
    </w:p>
  </w:endnote>
  <w:endnote w:type="continuationSeparator" w:id="0">
    <w:p w:rsidR="00BA25B4" w:rsidRDefault="00BA2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D3C" w:rsidRDefault="00125D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365" w:rsidRDefault="00BA25B4">
    <w:pPr>
      <w:pStyle w:val="Footer"/>
    </w:pPr>
    <w:r>
      <w:rPr>
        <w:noProof/>
      </w:rPr>
      <mc:AlternateContent>
        <mc:Choice Requires="wps">
          <w:drawing>
            <wp:anchor distT="0" distB="0" distL="114300" distR="365760" simplePos="0" relativeHeight="251659264" behindDoc="0" locked="0" layoutInCell="1" allowOverlap="0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06365" w:rsidRDefault="00BA25B4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    <v:textbox style="mso-fit-shape-to-text:t" inset="0,0,0,0">
                <w:txbxContent>
                  <w:p w:rsidR="00406365" w:rsidRDefault="00BA25B4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D3C" w:rsidRDefault="00125D3C">
    <w:pPr>
      <w:pStyle w:val="Footer"/>
    </w:pPr>
    <w:r>
      <w:t>This is a first page footer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25B4" w:rsidRDefault="00BA25B4">
      <w:pPr>
        <w:spacing w:after="0" w:line="240" w:lineRule="auto"/>
      </w:pPr>
      <w:r>
        <w:separator/>
      </w:r>
    </w:p>
  </w:footnote>
  <w:footnote w:type="continuationSeparator" w:id="0">
    <w:p w:rsidR="00BA25B4" w:rsidRDefault="00BA2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D3C" w:rsidRDefault="00125D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365" w:rsidRDefault="00BA25B4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2576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3594DB91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365" w:rsidRDefault="00BA25B4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3B1A03A5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" strokecolor="#b2b2b2 [3205]" strokeweight=".5pt">
              <w10:wrap anchorx="page" anchory="page"/>
            </v:line>
          </w:pict>
        </mc:Fallback>
      </mc:AlternateContent>
    </w:r>
    <w:r w:rsidR="00125D3C">
      <w:t>This is a first page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1"/>
  </w:num>
  <w:num w:numId="8">
    <w:abstractNumId w:val="3"/>
  </w:num>
  <w:num w:numId="9">
    <w:abstractNumId w:val="1"/>
    <w:lvlOverride w:ilvl="0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1"/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linkStyles w:val="true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3C"/>
    <w:rsid w:val="00125D3C"/>
    <w:rsid w:val="00406365"/>
    <w:rsid w:val="00BA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06F4C"/>
  <w15:chartTrackingRefBased/>
  <w15:docId w15:val="{B7DE892A-457B-4F1B-B86D-F4285ECC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lang w:val="en-US" w:eastAsia="en-US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  <w:szCs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  <w:szCs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  <w:szCs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  <w:szCs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  <w:szCs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  <w:szCs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color w:val="auto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customStyle="1" w:styleId="MSOBBRemoteStyle">
    <w:name w:val="MSOBB Remote Style"/>
    <w:basedOn w:val="Normal"/>
    <w:next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aw.githubusercontent.com/0x7ain/msobb-office-online-deep-20260813/main/MSOBB-office-word-attached-template-A-Q7N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08452FC8AB844478B1BB84F0B5D1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40652-1E6D-4812-987B-186DC8D81B07}"/>
      </w:docPartPr>
      <w:docPartBody>
        <w:p w:rsidR="002C1D39" w:rsidRDefault="00F6679C">
          <w:r>
            <w:t>Getting the perfect job might be challenging, but a great-looking résumé doesn’t have to be! We’ve provided a few quick tips to help you get started. To replace any tip text with your own, just click it and start typing.</w:t>
          </w:r>
        </w:p>
        <w:p w:rsidR="00000000" w:rsidRDefault="00F6679C">
          <w:pPr>
            <w:pStyle w:val="408452FC8AB844478B1BB84F0B5D1408"/>
          </w:pPr>
          <w:r>
            <w:t xml:space="preserve">Need </w:t>
          </w:r>
          <w:r>
            <w:t>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docPartBody>
    </w:docPart>
    <w:docPart>
      <w:docPartPr>
        <w:name w:val="177717041912433EADD51C383E4A6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8D78B-5CDC-4B94-85F0-E803532D2967}"/>
      </w:docPartPr>
      <w:docPartBody>
        <w:p w:rsidR="00000000" w:rsidRDefault="00F6679C">
          <w:pPr>
            <w:pStyle w:val="177717041912433EADD51C383E4A6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AB94507F2564EB8911EE792BF555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2FBD2-156A-4CA8-9FB8-6F7EC294BEE9}"/>
      </w:docPartPr>
      <w:docPartBody>
        <w:p w:rsidR="00000000" w:rsidRDefault="00F6679C">
          <w:pPr>
            <w:pStyle w:val="EAB94507F2564EB8911EE792BF55594C"/>
          </w:pPr>
          <w:r>
            <w:t>[Dates From - To]</w:t>
          </w:r>
        </w:p>
      </w:docPartBody>
    </w:docPart>
    <w:docPart>
      <w:docPartPr>
        <w:name w:val="9B35E27279AB4CDA9E49D3FAD8FDD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13774-4949-4017-AF50-B0F222A31322}"/>
      </w:docPartPr>
      <w:docPartBody>
        <w:p w:rsidR="00000000" w:rsidRDefault="00F6679C">
          <w:pPr>
            <w:pStyle w:val="9B35E27279AB4CDA9E49D3FAD8FDD17A"/>
          </w:pPr>
          <w:r>
            <w:t>[Company]</w:t>
          </w:r>
        </w:p>
      </w:docPartBody>
    </w:docPart>
    <w:docPart>
      <w:docPartPr>
        <w:name w:val="1A03C6C7D74B496BA56B45CF87C43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97D88-60EB-4CD8-9707-DCBEF7CCB731}"/>
      </w:docPartPr>
      <w:docPartBody>
        <w:p w:rsidR="00000000" w:rsidRDefault="00F6679C">
          <w:pPr>
            <w:pStyle w:val="1A03C6C7D74B496BA56B45CF87C4308B"/>
          </w:pPr>
          <w:r>
            <w:t>[Position Held]</w:t>
          </w:r>
        </w:p>
      </w:docPartBody>
    </w:docPart>
    <w:docPart>
      <w:docPartPr>
        <w:name w:val="AC9DEAB0141C484FBABF1D3C43173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82FD7-DF26-4869-BED3-F0784FAC73BB}"/>
      </w:docPartPr>
      <w:docPartBody>
        <w:p w:rsidR="002C1D39" w:rsidRDefault="00F6679C">
          <w:pPr>
            <w:pStyle w:val="ListBullet"/>
          </w:pPr>
          <w:r>
            <w:t>Click here to enter text.</w:t>
          </w:r>
        </w:p>
        <w:p w:rsidR="002C1D39" w:rsidRDefault="00F6679C">
          <w:pPr>
            <w:pStyle w:val="ListBullet"/>
            <w:numPr>
              <w:ilvl w:val="0"/>
              <w:numId w:val="2"/>
            </w:numPr>
          </w:pPr>
          <w:r>
            <w:t xml:space="preserve">Click here to enter </w:t>
          </w:r>
          <w:r>
            <w:t>text</w:t>
          </w:r>
        </w:p>
        <w:p w:rsidR="00000000" w:rsidRDefault="00F6679C">
          <w:pPr>
            <w:pStyle w:val="AC9DEAB0141C484FBABF1D3C431733D1"/>
          </w:pPr>
          <w:r>
            <w:t>Click here to enter text</w:t>
          </w:r>
        </w:p>
      </w:docPartBody>
    </w:docPart>
    <w:docPart>
      <w:docPartPr>
        <w:name w:val="771B67AAAF4C4332A1CB409A9637C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8AB85-9C5C-4D49-B1BE-967AD3081B64}"/>
      </w:docPartPr>
      <w:docPartBody>
        <w:p w:rsidR="00000000" w:rsidRDefault="00F6679C">
          <w:pPr>
            <w:pStyle w:val="771B67AAAF4C4332A1CB409A9637C7A1"/>
          </w:pPr>
          <w:r>
            <w:t>[School Name, Location</w:t>
          </w:r>
          <w:r>
            <w:t>]</w:t>
          </w:r>
        </w:p>
      </w:docPartBody>
    </w:docPart>
    <w:docPart>
      <w:docPartPr>
        <w:name w:val="B24E5FE2E11343FDA0A2333B26F60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42722-EE08-462A-BF43-17E1FD8E0608}"/>
      </w:docPartPr>
      <w:docPartBody>
        <w:p w:rsidR="00000000" w:rsidRDefault="00F6679C">
          <w:pPr>
            <w:pStyle w:val="B24E5FE2E11343FDA0A2333B26F6059F"/>
          </w:pPr>
          <w:r>
            <w:t>[Degree]</w:t>
          </w:r>
        </w:p>
      </w:docPartBody>
    </w:docPart>
    <w:docPart>
      <w:docPartPr>
        <w:name w:val="44FDD4D97D9C4838BDAB2A11A95E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ECFEA-AD2E-41A9-B590-722ED01B214B}"/>
      </w:docPartPr>
      <w:docPartBody>
        <w:p w:rsidR="002C1D39" w:rsidRDefault="00F6679C">
          <w:pPr>
            <w:pStyle w:val="ListBullet"/>
          </w:pPr>
          <w:r>
            <w:t>Click here to enter text.</w:t>
          </w:r>
        </w:p>
        <w:p w:rsidR="00000000" w:rsidRDefault="00F6679C">
          <w:pPr>
            <w:pStyle w:val="44FDD4D97D9C4838BDAB2A11A95EC35C"/>
          </w:pPr>
          <w:r>
            <w:t>Click here to enter text</w:t>
          </w:r>
        </w:p>
      </w:docPartBody>
    </w:docPart>
    <w:docPart>
      <w:docPartPr>
        <w:name w:val="FB042F6C38E0425EB0FDCB9A1B043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D2487-C9F9-41FC-9B8B-27C4E65C3A40}"/>
      </w:docPartPr>
      <w:docPartBody>
        <w:p w:rsidR="00000000" w:rsidRDefault="00F6679C">
          <w:pPr>
            <w:pStyle w:val="FB042F6C38E0425EB0FDCB9A1B043328"/>
          </w:pPr>
          <w:r>
            <w:t>[Your Name]</w:t>
          </w:r>
        </w:p>
      </w:docPartBody>
    </w:docPart>
    <w:docPart>
      <w:docPartPr>
        <w:name w:val="55E7B37B8C544332A1AFD1ECE94D7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AE211-5853-4ECB-B939-5B3CEA2F34EF}"/>
      </w:docPartPr>
      <w:docPartBody>
        <w:p w:rsidR="00000000" w:rsidRDefault="00F6679C">
          <w:pPr>
            <w:pStyle w:val="55E7B37B8C544332A1AFD1ECE94D73B6"/>
          </w:pPr>
          <w:r>
            <w:t>[Job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9C"/>
    <w:rsid w:val="00F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8452FC8AB844478B1BB84F0B5D1408">
    <w:name w:val="408452FC8AB844478B1BB84F0B5D1408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77717041912433EADD51C383E4A6DC4">
    <w:name w:val="177717041912433EADD51C383E4A6DC4"/>
  </w:style>
  <w:style w:type="paragraph" w:customStyle="1" w:styleId="EAB94507F2564EB8911EE792BF55594C">
    <w:name w:val="EAB94507F2564EB8911EE792BF55594C"/>
  </w:style>
  <w:style w:type="paragraph" w:customStyle="1" w:styleId="9B35E27279AB4CDA9E49D3FAD8FDD17A">
    <w:name w:val="9B35E27279AB4CDA9E49D3FAD8FDD17A"/>
  </w:style>
  <w:style w:type="paragraph" w:customStyle="1" w:styleId="1A03C6C7D74B496BA56B45CF87C4308B">
    <w:name w:val="1A03C6C7D74B496BA56B45CF87C4308B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color w:val="000000" w:themeColor="text1"/>
      <w:sz w:val="20"/>
      <w:szCs w:val="20"/>
    </w:rPr>
  </w:style>
  <w:style w:type="paragraph" w:customStyle="1" w:styleId="AC9DEAB0141C484FBABF1D3C431733D1">
    <w:name w:val="AC9DEAB0141C484FBABF1D3C431733D1"/>
  </w:style>
  <w:style w:type="paragraph" w:customStyle="1" w:styleId="771B67AAAF4C4332A1CB409A9637C7A1">
    <w:name w:val="771B67AAAF4C4332A1CB409A9637C7A1"/>
  </w:style>
  <w:style w:type="paragraph" w:customStyle="1" w:styleId="B24E5FE2E11343FDA0A2333B26F6059F">
    <w:name w:val="B24E5FE2E11343FDA0A2333B26F6059F"/>
  </w:style>
  <w:style w:type="paragraph" w:customStyle="1" w:styleId="44FDD4D97D9C4838BDAB2A11A95EC35C">
    <w:name w:val="44FDD4D97D9C4838BDAB2A11A95EC35C"/>
  </w:style>
  <w:style w:type="paragraph" w:customStyle="1" w:styleId="FB042F6C38E0425EB0FDCB9A1B043328">
    <w:name w:val="FB042F6C38E0425EB0FDCB9A1B043328"/>
  </w:style>
  <w:style w:type="paragraph" w:customStyle="1" w:styleId="55E7B37B8C544332A1AFD1ECE94D73B6">
    <w:name w:val="55E7B37B8C544332A1AFD1ECE94D73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9A19F9-6348-4577-BA21-A44E5F68C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60316.dotx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Allison, Timothy B.</dc:creator>
  <cp:lastModifiedBy>Allison, Timothy B.</cp:lastModifiedBy>
  <cp:revision>1</cp:revision>
  <dcterms:created xsi:type="dcterms:W3CDTF">2018-11-23T12:51:00Z</dcterms:created>
  <dcterms:modified xsi:type="dcterms:W3CDTF">2018-11-23T12:52:00Z</dcterms:modified>
</cp:coreProperties>
</file>